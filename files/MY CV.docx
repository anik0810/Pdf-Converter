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EB25A4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DE2F48E" w14:textId="39C3493B" w:rsidR="001B2ABD" w:rsidRPr="009C7867" w:rsidRDefault="00346A15" w:rsidP="001B2ABD">
            <w:pPr>
              <w:tabs>
                <w:tab w:val="left" w:pos="990"/>
              </w:tabs>
              <w:jc w:val="center"/>
              <w:rPr>
                <w:b/>
                <w:bCs/>
              </w:rPr>
            </w:pPr>
            <w:r w:rsidRPr="009C7867">
              <w:rPr>
                <w:b/>
                <w:bCs/>
                <w:noProof/>
              </w:rPr>
              <w:drawing>
                <wp:inline distT="0" distB="0" distL="0" distR="0" wp14:anchorId="13DD4064" wp14:editId="5D1E0512">
                  <wp:extent cx="1960984" cy="194310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44" cy="195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6CCC3C6" w14:textId="77777777" w:rsidR="001B2ABD" w:rsidRPr="009C7867" w:rsidRDefault="001B2ABD" w:rsidP="000C45FF">
            <w:pPr>
              <w:tabs>
                <w:tab w:val="left" w:pos="990"/>
              </w:tabs>
              <w:rPr>
                <w:b/>
                <w:bCs/>
              </w:rPr>
            </w:pPr>
          </w:p>
        </w:tc>
        <w:tc>
          <w:tcPr>
            <w:tcW w:w="6470" w:type="dxa"/>
            <w:vAlign w:val="bottom"/>
          </w:tcPr>
          <w:p w14:paraId="2B554581" w14:textId="77777777" w:rsidR="0041563C" w:rsidRDefault="00411556" w:rsidP="0041563C">
            <w:pPr>
              <w:pStyle w:val="Title"/>
              <w:spacing w:line="276" w:lineRule="auto"/>
              <w:jc w:val="both"/>
              <w:rPr>
                <w:b/>
                <w:bCs/>
                <w:sz w:val="56"/>
                <w:szCs w:val="56"/>
              </w:rPr>
            </w:pPr>
            <w:r w:rsidRPr="009C7867">
              <w:rPr>
                <w:b/>
                <w:bCs/>
                <w:sz w:val="56"/>
                <w:szCs w:val="56"/>
              </w:rPr>
              <w:t>ANIK D</w:t>
            </w:r>
            <w:r w:rsidR="0041563C">
              <w:rPr>
                <w:b/>
                <w:bCs/>
                <w:sz w:val="56"/>
                <w:szCs w:val="56"/>
              </w:rPr>
              <w:t>utta</w:t>
            </w:r>
          </w:p>
          <w:p w14:paraId="2DA2EEDD" w14:textId="39BFD42C" w:rsidR="0041563C" w:rsidRPr="0057074D" w:rsidRDefault="0057074D" w:rsidP="0041563C">
            <w:pPr>
              <w:rPr>
                <w:sz w:val="24"/>
                <w:szCs w:val="24"/>
              </w:rPr>
            </w:pPr>
            <w:r w:rsidRPr="0057074D">
              <w:rPr>
                <w:sz w:val="24"/>
                <w:szCs w:val="24"/>
              </w:rPr>
              <w:t xml:space="preserve">Full Stack Web </w:t>
            </w:r>
            <w:r w:rsidR="00D7407F" w:rsidRPr="0057074D">
              <w:rPr>
                <w:sz w:val="24"/>
                <w:szCs w:val="24"/>
              </w:rPr>
              <w:t>Developer,</w:t>
            </w:r>
            <w:r w:rsidRPr="0057074D">
              <w:rPr>
                <w:sz w:val="24"/>
                <w:szCs w:val="24"/>
              </w:rPr>
              <w:t xml:space="preserve"> Data Analyst</w:t>
            </w:r>
          </w:p>
        </w:tc>
      </w:tr>
      <w:tr w:rsidR="001B2ABD" w14:paraId="7ED3C3BA" w14:textId="77777777" w:rsidTr="001B2ABD">
        <w:tc>
          <w:tcPr>
            <w:tcW w:w="3600" w:type="dxa"/>
          </w:tcPr>
          <w:p w14:paraId="7B3DD591" w14:textId="4FD82746" w:rsidR="001B2ABD" w:rsidRPr="005B3B50" w:rsidRDefault="005B3B50" w:rsidP="00036450">
            <w:pPr>
              <w:pStyle w:val="Heading3"/>
              <w:rPr>
                <w:color w:val="FF0000"/>
              </w:rPr>
            </w:pPr>
            <w:r w:rsidRPr="005B3B50">
              <w:rPr>
                <w:color w:val="FF0000"/>
              </w:rPr>
              <w:t>ABOUT</w:t>
            </w:r>
          </w:p>
          <w:p w14:paraId="31D0260A" w14:textId="1D76D189" w:rsidR="00036450" w:rsidRDefault="0047435D" w:rsidP="0047435D">
            <w:r>
              <w:t>I AM</w:t>
            </w:r>
            <w:r w:rsidR="00346A15">
              <w:t xml:space="preserve"> ANIK </w:t>
            </w:r>
            <w:r w:rsidR="00D7407F">
              <w:t>DUTTA,</w:t>
            </w:r>
            <w:r w:rsidR="00FD3CFE">
              <w:t xml:space="preserve"> CURRENTLY</w:t>
            </w:r>
            <w:r>
              <w:t xml:space="preserve"> I AM </w:t>
            </w:r>
            <w:r w:rsidR="0057074D">
              <w:t>COMPLETING</w:t>
            </w:r>
            <w:r>
              <w:t xml:space="preserve"> BTECH CSE </w:t>
            </w:r>
            <w:r w:rsidR="00787D68">
              <w:t>&amp; NOW IN 4</w:t>
            </w:r>
            <w:r w:rsidR="00787D68" w:rsidRPr="00787D68">
              <w:rPr>
                <w:vertAlign w:val="superscript"/>
              </w:rPr>
              <w:t>TH</w:t>
            </w:r>
            <w:r w:rsidR="00787D68">
              <w:t xml:space="preserve"> </w:t>
            </w:r>
            <w:r w:rsidR="00FD3CFE">
              <w:t>SEMESTER, I</w:t>
            </w:r>
            <w:r w:rsidR="00787D68">
              <w:t xml:space="preserve"> WILL PASSOUT </w:t>
            </w:r>
            <w:r w:rsidR="0057074D">
              <w:t xml:space="preserve">IN </w:t>
            </w:r>
            <w:r w:rsidR="00787D68">
              <w:t>2024.</w:t>
            </w:r>
            <w:r w:rsidR="00346A15">
              <w:t xml:space="preserve"> </w:t>
            </w:r>
            <w:r w:rsidR="00346A15" w:rsidRPr="00346A15">
              <w:t>FOR OVER A DECADE I HAD MANY OPPORTUNITIES TO WORK IN A VAST SPECTRUM OF WEB TECHNOLOGIES AND DATA ANLYSING TECHNOLOGIES WHAT LET ME GATHER A SIGNIFICANT AMOUNT OF VARIOUS EXPERIENCE.WORKING FOR CLIENTS AS A FREELANCER AROUND THE GLOBE I MET AND LEARNT FROM AMAZING AND AMBITIOUS PEOPLE.I'M INTERESTED TECHNOLOGIES - ESPECIALLY AMBITIOUS OR LARGE PROJECTS</w:t>
            </w:r>
          </w:p>
          <w:p w14:paraId="19502693" w14:textId="77777777" w:rsidR="00036450" w:rsidRDefault="00036450" w:rsidP="00036450"/>
          <w:sdt>
            <w:sdtPr>
              <w:id w:val="-1954003311"/>
              <w:placeholder>
                <w:docPart w:val="9DD8EE71CF274BB58493E66D75E85160"/>
              </w:placeholder>
              <w:temporary/>
              <w:showingPlcHdr/>
              <w15:appearance w15:val="hidden"/>
            </w:sdtPr>
            <w:sdtEndPr/>
            <w:sdtContent>
              <w:p w14:paraId="32E4A02F" w14:textId="77777777" w:rsidR="00036450" w:rsidRPr="00CB0055" w:rsidRDefault="00CB0055" w:rsidP="00CB0055">
                <w:pPr>
                  <w:pStyle w:val="Heading3"/>
                </w:pPr>
                <w:r w:rsidRPr="00D7407F">
                  <w:rPr>
                    <w:color w:val="FF0000"/>
                  </w:rPr>
                  <w:t>Contact</w:t>
                </w:r>
              </w:p>
            </w:sdtContent>
          </w:sdt>
          <w:sdt>
            <w:sdtPr>
              <w:rPr>
                <w:color w:val="FF0000"/>
              </w:rPr>
              <w:id w:val="1111563247"/>
              <w:placeholder>
                <w:docPart w:val="FFC20F6D9C8D46C79B957778636BBDE7"/>
              </w:placeholder>
              <w:temporary/>
              <w:showingPlcHdr/>
              <w15:appearance w15:val="hidden"/>
            </w:sdtPr>
            <w:sdtEndPr>
              <w:rPr>
                <w:color w:val="auto"/>
              </w:rPr>
            </w:sdtEndPr>
            <w:sdtContent>
              <w:p w14:paraId="07E1E932" w14:textId="77777777" w:rsidR="004D3011" w:rsidRDefault="004D3011" w:rsidP="004D3011">
                <w:r w:rsidRPr="00D7407F">
                  <w:rPr>
                    <w:b/>
                    <w:bCs/>
                    <w:color w:val="FF0000"/>
                  </w:rPr>
                  <w:t>PHONE:</w:t>
                </w:r>
              </w:p>
            </w:sdtContent>
          </w:sdt>
          <w:p w14:paraId="442D7278" w14:textId="21B29C30" w:rsidR="004D3011" w:rsidRDefault="00D7407F" w:rsidP="004D3011">
            <w:r>
              <w:t>+916290775604</w:t>
            </w:r>
          </w:p>
          <w:p w14:paraId="01A2AFEA" w14:textId="38B3C835" w:rsidR="00CE07B7" w:rsidRDefault="00D01A74" w:rsidP="004D3011">
            <w:sdt>
              <w:sdtPr>
                <w:id w:val="-240260293"/>
                <w:placeholder>
                  <w:docPart w:val="B284C0C55C4C43C5AEC20A4775CB3C75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0D0610">
                  <w:rPr>
                    <w:color w:val="FF0000"/>
                  </w:rPr>
                  <w:t>EMAIL:</w:t>
                </w:r>
              </w:sdtContent>
            </w:sdt>
            <w:r w:rsidR="000D0610">
              <w:t xml:space="preserve"> </w:t>
            </w:r>
            <w:r w:rsidR="004D1144">
              <w:t>anikdutta0810@gmail.com</w:t>
            </w:r>
          </w:p>
          <w:p w14:paraId="28A5F827" w14:textId="05797C89" w:rsidR="00457860" w:rsidRPr="00E4381A" w:rsidRDefault="00457860" w:rsidP="00CE07B7">
            <w:pPr>
              <w:rPr>
                <w:rStyle w:val="Hyperlink"/>
              </w:rPr>
            </w:pPr>
            <w:r w:rsidRPr="00D7407F">
              <w:rPr>
                <w:b/>
                <w:bCs/>
                <w:color w:val="FF0000"/>
              </w:rPr>
              <w:t>ADDRESS</w:t>
            </w:r>
            <w:r>
              <w:t>-</w:t>
            </w:r>
            <w:r w:rsidR="00CE07B7">
              <w:t xml:space="preserve"> </w:t>
            </w:r>
            <w:r w:rsidR="00CE07B7" w:rsidRPr="00CE07B7">
              <w:t>Old kapsdanga,</w:t>
            </w:r>
            <w:r w:rsidR="00CE07B7">
              <w:t xml:space="preserve"> pin-712103 </w:t>
            </w:r>
            <w:r w:rsidR="00CE07B7" w:rsidRPr="00CE07B7">
              <w:t>P.O &amp; Dist.- Hooghly,</w:t>
            </w:r>
            <w:r w:rsidR="00CE07B7">
              <w:t xml:space="preserve"> </w:t>
            </w:r>
            <w:r w:rsidR="00CE07B7" w:rsidRPr="00CE07B7">
              <w:t>West Bengal</w:t>
            </w:r>
          </w:p>
          <w:p w14:paraId="50D24BBD" w14:textId="07195BEC" w:rsidR="004D3011" w:rsidRPr="00D7407F" w:rsidRDefault="00346A15" w:rsidP="00CB0055">
            <w:pPr>
              <w:pStyle w:val="Heading3"/>
              <w:rPr>
                <w:color w:val="FF0000"/>
              </w:rPr>
            </w:pPr>
            <w:r w:rsidRPr="00D7407F">
              <w:rPr>
                <w:color w:val="FF0000"/>
              </w:rPr>
              <w:t>works</w:t>
            </w:r>
          </w:p>
          <w:p w14:paraId="45864CFD" w14:textId="77777777" w:rsidR="000D0610" w:rsidRDefault="000D0610" w:rsidP="00346A15"/>
          <w:p w14:paraId="3676D661" w14:textId="5C2D00D8" w:rsidR="00336F44" w:rsidRDefault="00D7407F" w:rsidP="00346A15">
            <w:hyperlink r:id="rId8" w:history="1">
              <w:r w:rsidRPr="00D7407F">
                <w:rPr>
                  <w:rStyle w:val="Hyperlink"/>
                </w:rPr>
                <w:t>WOMEN SE</w:t>
              </w:r>
              <w:r w:rsidRPr="00D7407F">
                <w:rPr>
                  <w:rStyle w:val="Hyperlink"/>
                </w:rPr>
                <w:t>C</w:t>
              </w:r>
              <w:r w:rsidRPr="00D7407F">
                <w:rPr>
                  <w:rStyle w:val="Hyperlink"/>
                </w:rPr>
                <w:t>U</w:t>
              </w:r>
              <w:r w:rsidRPr="00D7407F">
                <w:rPr>
                  <w:rStyle w:val="Hyperlink"/>
                </w:rPr>
                <w:t>RITY</w:t>
              </w:r>
            </w:hyperlink>
          </w:p>
          <w:p w14:paraId="2E1DFCED" w14:textId="013A0CCD" w:rsidR="00336F44" w:rsidRDefault="00336F44" w:rsidP="00346A15">
            <w:r>
              <w:t>Avoid Food waste project</w:t>
            </w:r>
          </w:p>
          <w:p w14:paraId="495CBB28" w14:textId="5FAAF5F1" w:rsidR="006207E0" w:rsidRDefault="006207E0" w:rsidP="00346A15">
            <w:hyperlink r:id="rId9" w:history="1">
              <w:r w:rsidR="00336F44" w:rsidRPr="006207E0">
                <w:rPr>
                  <w:rStyle w:val="Hyperlink"/>
                </w:rPr>
                <w:t>crime data analyzing</w:t>
              </w:r>
            </w:hyperlink>
          </w:p>
          <w:p w14:paraId="7AF0CDA0" w14:textId="77777777" w:rsidR="00336F44" w:rsidRDefault="00D01A74" w:rsidP="00336F44">
            <w:hyperlink r:id="rId10" w:history="1">
              <w:r w:rsidR="00336F44" w:rsidRPr="00C03F1C">
                <w:rPr>
                  <w:rStyle w:val="Hyperlink"/>
                </w:rPr>
                <w:t>https://github.co</w:t>
              </w:r>
              <w:r w:rsidR="00336F44" w:rsidRPr="00C03F1C">
                <w:rPr>
                  <w:rStyle w:val="Hyperlink"/>
                </w:rPr>
                <w:t>m</w:t>
              </w:r>
              <w:r w:rsidR="00336F44" w:rsidRPr="00C03F1C">
                <w:rPr>
                  <w:rStyle w:val="Hyperlink"/>
                </w:rPr>
                <w:t>/an</w:t>
              </w:r>
              <w:r w:rsidR="00336F44" w:rsidRPr="00C03F1C">
                <w:rPr>
                  <w:rStyle w:val="Hyperlink"/>
                </w:rPr>
                <w:t>i</w:t>
              </w:r>
              <w:r w:rsidR="00336F44" w:rsidRPr="00C03F1C">
                <w:rPr>
                  <w:rStyle w:val="Hyperlink"/>
                </w:rPr>
                <w:t>k0810?tab=repositories</w:t>
              </w:r>
            </w:hyperlink>
          </w:p>
          <w:p w14:paraId="030D72A8" w14:textId="77777777" w:rsidR="00336F44" w:rsidRDefault="00336F44" w:rsidP="00336F44"/>
          <w:p w14:paraId="0D89CFAD" w14:textId="77777777" w:rsidR="00336F44" w:rsidRDefault="00336F44" w:rsidP="00346A15"/>
          <w:p w14:paraId="73C8C484" w14:textId="77777777" w:rsidR="00336F44" w:rsidRDefault="00336F44" w:rsidP="00346A15"/>
          <w:p w14:paraId="6CF073E9" w14:textId="77777777" w:rsidR="00336F44" w:rsidRPr="00346A15" w:rsidRDefault="00336F44" w:rsidP="00346A15"/>
          <w:p w14:paraId="70B1D110" w14:textId="004A8D6E" w:rsidR="004D3011" w:rsidRPr="004D3011" w:rsidRDefault="004D3011" w:rsidP="004D3011"/>
        </w:tc>
        <w:tc>
          <w:tcPr>
            <w:tcW w:w="720" w:type="dxa"/>
          </w:tcPr>
          <w:p w14:paraId="70AE34F7" w14:textId="0E9C7AE0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C84E4A1F44A49FDB6286D41B254BD97"/>
              </w:placeholder>
              <w:temporary/>
              <w:showingPlcHdr/>
              <w15:appearance w15:val="hidden"/>
            </w:sdtPr>
            <w:sdtEndPr/>
            <w:sdtContent>
              <w:p w14:paraId="6632E622" w14:textId="77777777" w:rsidR="001B2ABD" w:rsidRDefault="00E25A26" w:rsidP="00036450">
                <w:pPr>
                  <w:pStyle w:val="Heading2"/>
                </w:pPr>
                <w:r w:rsidRPr="00902ABB">
                  <w:rPr>
                    <w:color w:val="FF0000"/>
                  </w:rPr>
                  <w:t>EDUCATION</w:t>
                </w:r>
              </w:p>
            </w:sdtContent>
          </w:sdt>
          <w:p w14:paraId="2F7E9FD7" w14:textId="62549DB8" w:rsidR="00411556" w:rsidRPr="001D2E60" w:rsidRDefault="0061334D" w:rsidP="00902ABB">
            <w:pPr>
              <w:pStyle w:val="Heading4"/>
              <w:rPr>
                <w:sz w:val="20"/>
                <w:szCs w:val="20"/>
              </w:rPr>
            </w:pPr>
            <w:r w:rsidRPr="001D2E60">
              <w:rPr>
                <w:sz w:val="20"/>
                <w:szCs w:val="20"/>
              </w:rPr>
              <w:t>I</w:t>
            </w:r>
            <w:r w:rsidR="00411556" w:rsidRPr="001D2E60">
              <w:rPr>
                <w:sz w:val="20"/>
                <w:szCs w:val="20"/>
              </w:rPr>
              <w:t>’</w:t>
            </w:r>
            <w:r w:rsidRPr="001D2E60">
              <w:rPr>
                <w:sz w:val="20"/>
                <w:szCs w:val="20"/>
              </w:rPr>
              <w:t xml:space="preserve">VE COMPLETED MY SECONDARY </w:t>
            </w:r>
            <w:r w:rsidR="00FD3CFE" w:rsidRPr="001D2E60">
              <w:rPr>
                <w:sz w:val="20"/>
                <w:szCs w:val="20"/>
              </w:rPr>
              <w:t>EXAM FROM</w:t>
            </w:r>
            <w:r w:rsidRPr="001D2E60">
              <w:rPr>
                <w:sz w:val="20"/>
                <w:szCs w:val="20"/>
              </w:rPr>
              <w:t xml:space="preserve"> </w:t>
            </w:r>
            <w:r w:rsidR="00411556" w:rsidRPr="001D2E60">
              <w:rPr>
                <w:sz w:val="20"/>
                <w:szCs w:val="20"/>
              </w:rPr>
              <w:t>HOOGLY BRANCH(GOVT.) SCHOO</w:t>
            </w:r>
            <w:r w:rsidR="001D2E60" w:rsidRPr="001D2E60">
              <w:rPr>
                <w:sz w:val="20"/>
                <w:szCs w:val="20"/>
              </w:rPr>
              <w:t>L</w:t>
            </w:r>
          </w:p>
          <w:p w14:paraId="7D4FB432" w14:textId="0D6C8309" w:rsidR="0061334D" w:rsidRPr="001D2E60" w:rsidRDefault="0061334D" w:rsidP="00902ABB">
            <w:pPr>
              <w:rPr>
                <w:sz w:val="20"/>
                <w:szCs w:val="20"/>
              </w:rPr>
            </w:pPr>
            <w:r w:rsidRPr="001D2E60">
              <w:rPr>
                <w:sz w:val="20"/>
                <w:szCs w:val="20"/>
              </w:rPr>
              <w:t>YEAR-2018</w:t>
            </w:r>
          </w:p>
          <w:p w14:paraId="4CCCF12A" w14:textId="7D4CC39D" w:rsidR="00036450" w:rsidRPr="00DA0D57" w:rsidRDefault="0061334D" w:rsidP="00902ABB">
            <w:pPr>
              <w:rPr>
                <w:b/>
                <w:bCs/>
                <w:sz w:val="20"/>
                <w:szCs w:val="20"/>
              </w:rPr>
            </w:pPr>
            <w:r w:rsidRPr="001D2E60">
              <w:rPr>
                <w:sz w:val="20"/>
                <w:szCs w:val="20"/>
              </w:rPr>
              <w:t xml:space="preserve"> </w:t>
            </w:r>
            <w:r w:rsidRPr="00DA0D57">
              <w:rPr>
                <w:b/>
                <w:bCs/>
                <w:color w:val="00B0F0"/>
                <w:sz w:val="20"/>
                <w:szCs w:val="20"/>
              </w:rPr>
              <w:t>MARKS-</w:t>
            </w:r>
            <w:r w:rsidR="001D2E60" w:rsidRPr="00DA0D57">
              <w:rPr>
                <w:b/>
                <w:bCs/>
                <w:color w:val="00B0F0"/>
                <w:sz w:val="20"/>
                <w:szCs w:val="20"/>
              </w:rPr>
              <w:t>93.43%</w:t>
            </w:r>
          </w:p>
          <w:p w14:paraId="6D4CC2E1" w14:textId="55FBBE4D" w:rsidR="00036450" w:rsidRPr="001D2E60" w:rsidRDefault="0061334D" w:rsidP="00902ABB">
            <w:pPr>
              <w:pStyle w:val="Heading4"/>
              <w:rPr>
                <w:sz w:val="20"/>
                <w:szCs w:val="20"/>
              </w:rPr>
            </w:pPr>
            <w:r w:rsidRPr="001D2E60">
              <w:rPr>
                <w:sz w:val="20"/>
                <w:szCs w:val="20"/>
              </w:rPr>
              <w:t>HIGHER SECONDARY</w:t>
            </w:r>
          </w:p>
          <w:p w14:paraId="3C8867F5" w14:textId="77777777" w:rsidR="0061334D" w:rsidRPr="001D2E60" w:rsidRDefault="0061334D" w:rsidP="00902ABB">
            <w:pPr>
              <w:rPr>
                <w:sz w:val="20"/>
                <w:szCs w:val="20"/>
              </w:rPr>
            </w:pPr>
            <w:r w:rsidRPr="001D2E60">
              <w:rPr>
                <w:sz w:val="20"/>
                <w:szCs w:val="20"/>
              </w:rPr>
              <w:t>YEAR 2020</w:t>
            </w:r>
          </w:p>
          <w:p w14:paraId="21CC7F2A" w14:textId="1525EDE5" w:rsidR="00036450" w:rsidRPr="00DA0D57" w:rsidRDefault="0061334D" w:rsidP="00902ABB">
            <w:pPr>
              <w:rPr>
                <w:b/>
                <w:bCs/>
                <w:color w:val="00B0F0"/>
                <w:sz w:val="20"/>
                <w:szCs w:val="20"/>
              </w:rPr>
            </w:pPr>
            <w:r w:rsidRPr="00DA0D57">
              <w:rPr>
                <w:b/>
                <w:bCs/>
                <w:color w:val="00B0F0"/>
                <w:sz w:val="20"/>
                <w:szCs w:val="20"/>
              </w:rPr>
              <w:t>MARKS-</w:t>
            </w:r>
            <w:r w:rsidR="001D2E60" w:rsidRPr="00DA0D57">
              <w:rPr>
                <w:b/>
                <w:bCs/>
                <w:color w:val="00B0F0"/>
                <w:sz w:val="20"/>
                <w:szCs w:val="20"/>
              </w:rPr>
              <w:t>90.8%</w:t>
            </w:r>
          </w:p>
          <w:p w14:paraId="7846C8A6" w14:textId="21629E27" w:rsidR="00457860" w:rsidRPr="001D2E60" w:rsidRDefault="00457860" w:rsidP="00902ABB">
            <w:pPr>
              <w:rPr>
                <w:b/>
                <w:bCs/>
                <w:sz w:val="20"/>
                <w:szCs w:val="20"/>
              </w:rPr>
            </w:pPr>
            <w:r w:rsidRPr="001D2E60">
              <w:rPr>
                <w:b/>
                <w:bCs/>
                <w:sz w:val="20"/>
                <w:szCs w:val="20"/>
              </w:rPr>
              <w:t>BTECH CSE ||SISTER NIVEDITA UNIVERSITY||</w:t>
            </w:r>
          </w:p>
          <w:p w14:paraId="5F59F4F0" w14:textId="2B1A1E4F" w:rsidR="00457860" w:rsidRPr="001D2E60" w:rsidRDefault="00457860" w:rsidP="00902ABB">
            <w:pPr>
              <w:rPr>
                <w:b/>
                <w:bCs/>
                <w:sz w:val="20"/>
                <w:szCs w:val="20"/>
              </w:rPr>
            </w:pPr>
            <w:r w:rsidRPr="001D2E60">
              <w:rPr>
                <w:b/>
                <w:bCs/>
                <w:sz w:val="20"/>
                <w:szCs w:val="20"/>
              </w:rPr>
              <w:t>PASSOUT YEAR -2024</w:t>
            </w:r>
          </w:p>
          <w:p w14:paraId="240980F6" w14:textId="1EBD0917" w:rsidR="00457860" w:rsidRPr="001D2E60" w:rsidRDefault="00457860" w:rsidP="00902ABB">
            <w:pPr>
              <w:rPr>
                <w:sz w:val="20"/>
                <w:szCs w:val="20"/>
              </w:rPr>
            </w:pPr>
            <w:r w:rsidRPr="001D2E60">
              <w:rPr>
                <w:sz w:val="20"/>
                <w:szCs w:val="20"/>
              </w:rPr>
              <w:t xml:space="preserve">CURRENTLY </w:t>
            </w:r>
            <w:r w:rsidR="00902ABB">
              <w:rPr>
                <w:sz w:val="20"/>
                <w:szCs w:val="20"/>
              </w:rPr>
              <w:t>In</w:t>
            </w:r>
            <w:r w:rsidRPr="001D2E60">
              <w:rPr>
                <w:sz w:val="20"/>
                <w:szCs w:val="20"/>
              </w:rPr>
              <w:t xml:space="preserve"> 4</w:t>
            </w:r>
            <w:r w:rsidRPr="001D2E60">
              <w:rPr>
                <w:sz w:val="20"/>
                <w:szCs w:val="20"/>
                <w:vertAlign w:val="superscript"/>
              </w:rPr>
              <w:t>TH</w:t>
            </w:r>
            <w:r w:rsidRPr="001D2E60">
              <w:rPr>
                <w:sz w:val="20"/>
                <w:szCs w:val="20"/>
              </w:rPr>
              <w:t xml:space="preserve"> SEMESTER</w:t>
            </w:r>
          </w:p>
          <w:p w14:paraId="1B43137E" w14:textId="0A5B4C2E" w:rsidR="00457860" w:rsidRPr="00DA0D57" w:rsidRDefault="00457860" w:rsidP="00902ABB">
            <w:pPr>
              <w:rPr>
                <w:b/>
                <w:bCs/>
                <w:color w:val="00B0F0"/>
                <w:sz w:val="20"/>
                <w:szCs w:val="20"/>
              </w:rPr>
            </w:pPr>
            <w:r w:rsidRPr="00DA0D57">
              <w:rPr>
                <w:b/>
                <w:bCs/>
                <w:color w:val="00B0F0"/>
                <w:sz w:val="20"/>
                <w:szCs w:val="20"/>
              </w:rPr>
              <w:t>CGPA-</w:t>
            </w:r>
            <w:r w:rsidR="001D2E60" w:rsidRPr="00DA0D57">
              <w:rPr>
                <w:b/>
                <w:bCs/>
                <w:color w:val="00B0F0"/>
                <w:sz w:val="20"/>
                <w:szCs w:val="20"/>
              </w:rPr>
              <w:t>9.00</w:t>
            </w:r>
          </w:p>
          <w:p w14:paraId="3D372B40" w14:textId="6EBE9ACD" w:rsidR="00036450" w:rsidRPr="00D7407F" w:rsidRDefault="00D7407F" w:rsidP="00902ABB">
            <w:pPr>
              <w:pStyle w:val="Heading2"/>
              <w:rPr>
                <w:color w:val="FF0000"/>
              </w:rPr>
            </w:pPr>
            <w:r w:rsidRPr="00D7407F">
              <w:rPr>
                <w:color w:val="FF0000"/>
              </w:rPr>
              <w:t>PROJECTS</w:t>
            </w:r>
          </w:p>
          <w:p w14:paraId="4834550B" w14:textId="77777777" w:rsidR="004D3011" w:rsidRDefault="004D3011" w:rsidP="00036450"/>
          <w:p w14:paraId="524696C3" w14:textId="276C0116" w:rsidR="00F45AC3" w:rsidRDefault="001D2E60" w:rsidP="00036450">
            <w:r>
              <w:t>I HAVE</w:t>
            </w:r>
            <w:r w:rsidR="00F87CE1">
              <w:t xml:space="preserve"> 1</w:t>
            </w:r>
            <w:r>
              <w:t xml:space="preserve"> YEAR EXPERIENCE OF DATA ANALYSING</w:t>
            </w:r>
            <w:r w:rsidR="008A5A29">
              <w:t>,</w:t>
            </w:r>
            <w:r>
              <w:t xml:space="preserve"> WEB DEVELOPMENT</w:t>
            </w:r>
            <w:r w:rsidR="00F87CE1">
              <w:t xml:space="preserve"> &amp; </w:t>
            </w:r>
            <w:r w:rsidR="00F87CE1">
              <w:t xml:space="preserve">BUG FIXING IN </w:t>
            </w:r>
            <w:r w:rsidR="00F87CE1">
              <w:t>LINUX</w:t>
            </w:r>
            <w:r w:rsidR="00F87CE1" w:rsidRPr="00346A15">
              <w:t xml:space="preserve"> </w:t>
            </w:r>
            <w:r w:rsidR="00902ABB" w:rsidRPr="00346A15">
              <w:t xml:space="preserve">FOR OVER A DECADE I HAD MANY OPPORTUNITIES TO WORK IN A VAST SPECTRUM OF </w:t>
            </w:r>
            <w:r w:rsidR="00902ABB" w:rsidRPr="00F8606F">
              <w:rPr>
                <w:b/>
                <w:bCs/>
                <w:color w:val="FF0000"/>
              </w:rPr>
              <w:t xml:space="preserve">WEB </w:t>
            </w:r>
            <w:r w:rsidR="008A5A29" w:rsidRPr="00F8606F">
              <w:rPr>
                <w:b/>
                <w:bCs/>
                <w:color w:val="FF0000"/>
              </w:rPr>
              <w:t>&amp; OS DEVOLOPMENT</w:t>
            </w:r>
            <w:r w:rsidR="008A5A29" w:rsidRPr="00F8606F">
              <w:rPr>
                <w:color w:val="FF0000"/>
              </w:rPr>
              <w:t>.</w:t>
            </w:r>
            <w:r w:rsidR="00F87CE1">
              <w:t xml:space="preserve"> </w:t>
            </w:r>
          </w:p>
          <w:p w14:paraId="5FF09443" w14:textId="3C1EBB73" w:rsidR="00C03F1C" w:rsidRDefault="00C03F1C" w:rsidP="00036450">
            <w:r>
              <w:t>MY PROJECTS -</w:t>
            </w:r>
            <w:hyperlink r:id="rId11" w:history="1">
              <w:r w:rsidRPr="00C03F1C">
                <w:rPr>
                  <w:rStyle w:val="Hyperlink"/>
                </w:rPr>
                <w:t>https://github.com/anik0810?tab=repositories</w:t>
              </w:r>
            </w:hyperlink>
          </w:p>
          <w:p w14:paraId="405AE5A4" w14:textId="4C8F242C" w:rsidR="001D2E60" w:rsidRDefault="001D2E60" w:rsidP="00036450"/>
          <w:sdt>
            <w:sdtPr>
              <w:id w:val="1669594239"/>
              <w:placeholder>
                <w:docPart w:val="812FFEB2E6354688BE6B317F2EA7340F"/>
              </w:placeholder>
              <w:temporary/>
              <w:showingPlcHdr/>
              <w15:appearance w15:val="hidden"/>
            </w:sdtPr>
            <w:sdtEndPr/>
            <w:sdtContent>
              <w:p w14:paraId="038CEB17" w14:textId="77777777" w:rsidR="00036450" w:rsidRDefault="00180329" w:rsidP="00036450">
                <w:pPr>
                  <w:pStyle w:val="Heading2"/>
                </w:pPr>
                <w:r w:rsidRPr="00D7407F">
                  <w:rPr>
                    <w:rStyle w:val="Heading2Char"/>
                    <w:b/>
                    <w:bCs/>
                    <w:caps/>
                    <w:color w:val="FF0000"/>
                  </w:rPr>
                  <w:t>SKILLS</w:t>
                </w:r>
              </w:p>
            </w:sdtContent>
          </w:sdt>
          <w:p w14:paraId="50238C8C" w14:textId="59CB0980" w:rsidR="00036450" w:rsidRPr="004D3011" w:rsidRDefault="001D2E60" w:rsidP="004D3011">
            <w:pPr>
              <w:rPr>
                <w:color w:val="FFFFFF" w:themeColor="background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0B49FC" wp14:editId="0945F158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68580</wp:posOffset>
                      </wp:positionV>
                      <wp:extent cx="4362450" cy="247650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62450" cy="247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56B403E" w14:textId="31FE3C6E" w:rsidR="00071656" w:rsidRDefault="00A039BC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LINUX</w:t>
                                  </w:r>
                                </w:p>
                                <w:p w14:paraId="08FA75B7" w14:textId="14038946" w:rsidR="00D54A0F" w:rsidRDefault="00A039BC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HTML5</w:t>
                                  </w:r>
                                </w:p>
                                <w:p w14:paraId="08BAFA18" w14:textId="2913B1CF" w:rsidR="00F45AC3" w:rsidRDefault="00F45AC3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CSS3</w:t>
                                  </w:r>
                                </w:p>
                                <w:p w14:paraId="739915C8" w14:textId="79FB68F2" w:rsidR="00F45AC3" w:rsidRDefault="00F45AC3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JAVA SCRIPT</w:t>
                                  </w:r>
                                </w:p>
                                <w:p w14:paraId="07EF646D" w14:textId="7CFD7505" w:rsidR="00F45AC3" w:rsidRDefault="00F45AC3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REACT JS</w:t>
                                  </w:r>
                                </w:p>
                                <w:p w14:paraId="227F3A47" w14:textId="55AD1A8B" w:rsidR="00F45AC3" w:rsidRDefault="00CE07B7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CORE JAVA</w:t>
                                  </w:r>
                                </w:p>
                                <w:p w14:paraId="6CE01731" w14:textId="7DF78E2A" w:rsidR="00CE07B7" w:rsidRDefault="00CE07B7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 SCIENCE</w:t>
                                  </w:r>
                                </w:p>
                                <w:p w14:paraId="1D15D254" w14:textId="2CBDC327" w:rsidR="00CE07B7" w:rsidRDefault="00CE07B7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PYTHON</w:t>
                                  </w:r>
                                </w:p>
                                <w:p w14:paraId="06F47F0C" w14:textId="134B71F4" w:rsidR="00CE07B7" w:rsidRDefault="00CE07B7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MY SQL</w:t>
                                  </w:r>
                                </w:p>
                                <w:p w14:paraId="505F5B75" w14:textId="1EDC55FF" w:rsidR="00CE07B7" w:rsidRDefault="00CE07B7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PHP</w:t>
                                  </w:r>
                                </w:p>
                                <w:p w14:paraId="05DBD29C" w14:textId="11E49961" w:rsidR="00CE07B7" w:rsidRDefault="00CE07B7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NODE JS</w:t>
                                  </w:r>
                                </w:p>
                                <w:p w14:paraId="4FF1477A" w14:textId="2557A4DD" w:rsidR="00D54A0F" w:rsidRDefault="00D54A0F" w:rsidP="00F45AC3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C++</w:t>
                                  </w:r>
                                </w:p>
                                <w:p w14:paraId="6697814C" w14:textId="77777777" w:rsidR="00CE07B7" w:rsidRPr="00F45AC3" w:rsidRDefault="00CE07B7" w:rsidP="00CE07B7">
                                  <w:pPr>
                                    <w:pStyle w:val="ListParagraph"/>
                                    <w:tabs>
                                      <w:tab w:val="left" w:pos="990"/>
                                    </w:tabs>
                                    <w:rPr>
                                      <w:color w:val="000000" w:themeColor="text1"/>
                                      <w:sz w:val="22"/>
                                      <w:lang w:val="en-I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0B49F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3.5pt;margin-top:5.4pt;width:343.5pt;height:1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" filled="f" stroked="f">
                      <v:textbox>
                        <w:txbxContent>
                          <w:p w14:paraId="256B403E" w14:textId="31FE3C6E" w:rsidR="00071656" w:rsidRDefault="00A039BC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</w:t>
                            </w:r>
                          </w:p>
                          <w:p w14:paraId="08FA75B7" w14:textId="14038946" w:rsidR="00D54A0F" w:rsidRDefault="00A039BC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HTML5</w:t>
                            </w:r>
                          </w:p>
                          <w:p w14:paraId="08BAFA18" w14:textId="2913B1CF" w:rsidR="00F45AC3" w:rsidRDefault="00F45AC3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CSS3</w:t>
                            </w:r>
                          </w:p>
                          <w:p w14:paraId="739915C8" w14:textId="79FB68F2" w:rsidR="00F45AC3" w:rsidRDefault="00F45AC3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JAVA SCRIPT</w:t>
                            </w:r>
                          </w:p>
                          <w:p w14:paraId="07EF646D" w14:textId="7CFD7505" w:rsidR="00F45AC3" w:rsidRDefault="00F45AC3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REACT JS</w:t>
                            </w:r>
                          </w:p>
                          <w:p w14:paraId="227F3A47" w14:textId="55AD1A8B" w:rsidR="00F45AC3" w:rsidRDefault="00CE07B7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CORE JAVA</w:t>
                            </w:r>
                          </w:p>
                          <w:p w14:paraId="6CE01731" w14:textId="7DF78E2A" w:rsidR="00CE07B7" w:rsidRDefault="00CE07B7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SCIENCE</w:t>
                            </w:r>
                          </w:p>
                          <w:p w14:paraId="1D15D254" w14:textId="2CBDC327" w:rsidR="00CE07B7" w:rsidRDefault="00CE07B7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PYTHON</w:t>
                            </w:r>
                          </w:p>
                          <w:p w14:paraId="06F47F0C" w14:textId="134B71F4" w:rsidR="00CE07B7" w:rsidRDefault="00CE07B7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SQL</w:t>
                            </w:r>
                          </w:p>
                          <w:p w14:paraId="505F5B75" w14:textId="1EDC55FF" w:rsidR="00CE07B7" w:rsidRDefault="00CE07B7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PHP</w:t>
                            </w:r>
                          </w:p>
                          <w:p w14:paraId="05DBD29C" w14:textId="11E49961" w:rsidR="00CE07B7" w:rsidRDefault="00CE07B7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NODE JS</w:t>
                            </w:r>
                          </w:p>
                          <w:p w14:paraId="4FF1477A" w14:textId="2557A4DD" w:rsidR="00D54A0F" w:rsidRDefault="00D54A0F" w:rsidP="00F45A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C++</w:t>
                            </w:r>
                          </w:p>
                          <w:p w14:paraId="6697814C" w14:textId="77777777" w:rsidR="00CE07B7" w:rsidRPr="00F45AC3" w:rsidRDefault="00CE07B7" w:rsidP="00CE07B7">
                            <w:pPr>
                              <w:pStyle w:val="ListParagraph"/>
                              <w:tabs>
                                <w:tab w:val="left" w:pos="990"/>
                              </w:tabs>
                              <w:rPr>
                                <w:color w:val="000000" w:themeColor="text1"/>
                                <w:sz w:val="2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2054" w:rsidRPr="00B90CEF">
              <w:rPr>
                <w:noProof/>
                <w:color w:val="000000" w:themeColor="text1"/>
              </w:rPr>
              <w:drawing>
                <wp:inline distT="0" distB="0" distL="0" distR="0" wp14:anchorId="22B545B6" wp14:editId="0D84A062">
                  <wp:extent cx="3756660" cy="211455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1D08B3DA" w14:textId="15276CE6" w:rsidR="0043117B" w:rsidRDefault="00D01A74" w:rsidP="000C45FF">
      <w:pPr>
        <w:tabs>
          <w:tab w:val="left" w:pos="990"/>
        </w:tabs>
      </w:pPr>
    </w:p>
    <w:sectPr w:rsidR="0043117B" w:rsidSect="00A83571">
      <w:head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5B5B4" w14:textId="77777777" w:rsidR="00173D4C" w:rsidRDefault="00173D4C" w:rsidP="000C45FF">
      <w:r>
        <w:separator/>
      </w:r>
    </w:p>
  </w:endnote>
  <w:endnote w:type="continuationSeparator" w:id="0">
    <w:p w14:paraId="58AB26A3" w14:textId="77777777" w:rsidR="00173D4C" w:rsidRDefault="00173D4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EF308" w14:textId="77777777" w:rsidR="00173D4C" w:rsidRDefault="00173D4C" w:rsidP="000C45FF">
      <w:r>
        <w:separator/>
      </w:r>
    </w:p>
  </w:footnote>
  <w:footnote w:type="continuationSeparator" w:id="0">
    <w:p w14:paraId="124003E3" w14:textId="77777777" w:rsidR="00173D4C" w:rsidRDefault="00173D4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B3DF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197726CD" wp14:editId="0B184C6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163FA"/>
    <w:multiLevelType w:val="hybridMultilevel"/>
    <w:tmpl w:val="FDA2D5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4D"/>
    <w:rsid w:val="00036450"/>
    <w:rsid w:val="00054C73"/>
    <w:rsid w:val="00071656"/>
    <w:rsid w:val="00094499"/>
    <w:rsid w:val="000C45FF"/>
    <w:rsid w:val="000D0610"/>
    <w:rsid w:val="000E3FD1"/>
    <w:rsid w:val="00112054"/>
    <w:rsid w:val="001317D8"/>
    <w:rsid w:val="001525E1"/>
    <w:rsid w:val="001659E7"/>
    <w:rsid w:val="00173D4C"/>
    <w:rsid w:val="00180329"/>
    <w:rsid w:val="00186595"/>
    <w:rsid w:val="0019001F"/>
    <w:rsid w:val="001A74A5"/>
    <w:rsid w:val="001B2ABD"/>
    <w:rsid w:val="001D2E60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36F44"/>
    <w:rsid w:val="00346A15"/>
    <w:rsid w:val="0037121F"/>
    <w:rsid w:val="003910D8"/>
    <w:rsid w:val="003A6B7D"/>
    <w:rsid w:val="003B06CA"/>
    <w:rsid w:val="004071FC"/>
    <w:rsid w:val="00411556"/>
    <w:rsid w:val="0041470E"/>
    <w:rsid w:val="0041563C"/>
    <w:rsid w:val="00445947"/>
    <w:rsid w:val="00457860"/>
    <w:rsid w:val="0047435D"/>
    <w:rsid w:val="004813B3"/>
    <w:rsid w:val="00496591"/>
    <w:rsid w:val="004C63E4"/>
    <w:rsid w:val="004D1144"/>
    <w:rsid w:val="004D3011"/>
    <w:rsid w:val="005262AC"/>
    <w:rsid w:val="0057074D"/>
    <w:rsid w:val="005B3B50"/>
    <w:rsid w:val="005E39D5"/>
    <w:rsid w:val="00600670"/>
    <w:rsid w:val="0061334D"/>
    <w:rsid w:val="006207E0"/>
    <w:rsid w:val="0062123A"/>
    <w:rsid w:val="00646E75"/>
    <w:rsid w:val="006771D0"/>
    <w:rsid w:val="00715FCB"/>
    <w:rsid w:val="007407AA"/>
    <w:rsid w:val="00743101"/>
    <w:rsid w:val="00764C9F"/>
    <w:rsid w:val="007775E1"/>
    <w:rsid w:val="007867A0"/>
    <w:rsid w:val="00787D68"/>
    <w:rsid w:val="007927F5"/>
    <w:rsid w:val="00802CA0"/>
    <w:rsid w:val="00875F83"/>
    <w:rsid w:val="008A5A29"/>
    <w:rsid w:val="008B4655"/>
    <w:rsid w:val="00902ABB"/>
    <w:rsid w:val="009260CD"/>
    <w:rsid w:val="00940A66"/>
    <w:rsid w:val="00952C25"/>
    <w:rsid w:val="009C7867"/>
    <w:rsid w:val="00A039BC"/>
    <w:rsid w:val="00A2118D"/>
    <w:rsid w:val="00A83571"/>
    <w:rsid w:val="00AD0A50"/>
    <w:rsid w:val="00AD76E2"/>
    <w:rsid w:val="00B20152"/>
    <w:rsid w:val="00B359E4"/>
    <w:rsid w:val="00B57D98"/>
    <w:rsid w:val="00B70850"/>
    <w:rsid w:val="00C03F1C"/>
    <w:rsid w:val="00C066B6"/>
    <w:rsid w:val="00C37BA1"/>
    <w:rsid w:val="00C4674C"/>
    <w:rsid w:val="00C506CF"/>
    <w:rsid w:val="00C72BED"/>
    <w:rsid w:val="00C9578B"/>
    <w:rsid w:val="00CB0055"/>
    <w:rsid w:val="00CE07B7"/>
    <w:rsid w:val="00D2522B"/>
    <w:rsid w:val="00D422DE"/>
    <w:rsid w:val="00D5459D"/>
    <w:rsid w:val="00D54A0F"/>
    <w:rsid w:val="00D7407F"/>
    <w:rsid w:val="00DA0D57"/>
    <w:rsid w:val="00DA1F4D"/>
    <w:rsid w:val="00DD172A"/>
    <w:rsid w:val="00DE2534"/>
    <w:rsid w:val="00E25A26"/>
    <w:rsid w:val="00E4381A"/>
    <w:rsid w:val="00E55D74"/>
    <w:rsid w:val="00F45AC3"/>
    <w:rsid w:val="00F60274"/>
    <w:rsid w:val="00F77FB9"/>
    <w:rsid w:val="00F8606F"/>
    <w:rsid w:val="00F87CE1"/>
    <w:rsid w:val="00FB068F"/>
    <w:rsid w:val="00FD3CFE"/>
    <w:rsid w:val="00FD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934C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F45AC3"/>
    <w:rPr>
      <w:color w:val="704404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F45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ik0810/Saathi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nik0810?tab=repositories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anik0810?tab=repositor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nik0810/Crime-Data-Report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RSHA%20HALDAR\AppData\Local\Microsoft\Office\16.0\DTS\en-US%7b2A0DEAC9-391B-4680-8871-88E9C0EB82F3%7d\%7bA3AE1240-2BB8-4811-8A36-284B664B7640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220557622994895"/>
          <c:y val="2.0202020202020204E-2"/>
          <c:w val="0.80138048159801523"/>
          <c:h val="0.97755511811023621"/>
        </c:manualLayout>
      </c:layout>
      <c:barChart>
        <c:barDir val="bar"/>
        <c:grouping val="clustered"/>
        <c:varyColors val="0"/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D8EE71CF274BB58493E66D75E85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25E1B-9E96-447A-9F9A-A9D44E74E393}"/>
      </w:docPartPr>
      <w:docPartBody>
        <w:p w:rsidR="009E7581" w:rsidRDefault="001E56F2">
          <w:pPr>
            <w:pStyle w:val="9DD8EE71CF274BB58493E66D75E85160"/>
          </w:pPr>
          <w:r w:rsidRPr="00CB0055">
            <w:t>Contact</w:t>
          </w:r>
        </w:p>
      </w:docPartBody>
    </w:docPart>
    <w:docPart>
      <w:docPartPr>
        <w:name w:val="FFC20F6D9C8D46C79B957778636BBD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4806C-646E-412E-A29E-6B1506725DF3}"/>
      </w:docPartPr>
      <w:docPartBody>
        <w:p w:rsidR="009E7581" w:rsidRDefault="001E56F2">
          <w:pPr>
            <w:pStyle w:val="FFC20F6D9C8D46C79B957778636BBDE7"/>
          </w:pPr>
          <w:r w:rsidRPr="004D3011">
            <w:t>PHONE:</w:t>
          </w:r>
        </w:p>
      </w:docPartBody>
    </w:docPart>
    <w:docPart>
      <w:docPartPr>
        <w:name w:val="B284C0C55C4C43C5AEC20A4775CB3C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56208-3184-4239-BA1E-60A2E0E3008F}"/>
      </w:docPartPr>
      <w:docPartBody>
        <w:p w:rsidR="009E7581" w:rsidRDefault="001E56F2">
          <w:pPr>
            <w:pStyle w:val="B284C0C55C4C43C5AEC20A4775CB3C75"/>
          </w:pPr>
          <w:r w:rsidRPr="004D3011">
            <w:t>EMAIL:</w:t>
          </w:r>
        </w:p>
      </w:docPartBody>
    </w:docPart>
    <w:docPart>
      <w:docPartPr>
        <w:name w:val="DC84E4A1F44A49FDB6286D41B254B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B286A2-FD36-47F8-A462-C55FDEC94E1A}"/>
      </w:docPartPr>
      <w:docPartBody>
        <w:p w:rsidR="009E7581" w:rsidRDefault="001E56F2">
          <w:pPr>
            <w:pStyle w:val="DC84E4A1F44A49FDB6286D41B254BD97"/>
          </w:pPr>
          <w:r w:rsidRPr="00036450">
            <w:t>EDUCATION</w:t>
          </w:r>
        </w:p>
      </w:docPartBody>
    </w:docPart>
    <w:docPart>
      <w:docPartPr>
        <w:name w:val="812FFEB2E6354688BE6B317F2EA734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6924C1-FA62-4E65-9A32-CF2BBA37A467}"/>
      </w:docPartPr>
      <w:docPartBody>
        <w:p w:rsidR="009E7581" w:rsidRDefault="001E56F2">
          <w:pPr>
            <w:pStyle w:val="812FFEB2E6354688BE6B317F2EA7340F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E45"/>
    <w:rsid w:val="001E56F2"/>
    <w:rsid w:val="009E7581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F74E45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B03BE6AB4949EC98E462D7F328E9C2">
    <w:name w:val="8FB03BE6AB4949EC98E462D7F328E9C2"/>
  </w:style>
  <w:style w:type="paragraph" w:customStyle="1" w:styleId="9DD8EE71CF274BB58493E66D75E85160">
    <w:name w:val="9DD8EE71CF274BB58493E66D75E85160"/>
  </w:style>
  <w:style w:type="paragraph" w:customStyle="1" w:styleId="FFC20F6D9C8D46C79B957778636BBDE7">
    <w:name w:val="FFC20F6D9C8D46C79B957778636BBDE7"/>
  </w:style>
  <w:style w:type="paragraph" w:customStyle="1" w:styleId="B284C0C55C4C43C5AEC20A4775CB3C75">
    <w:name w:val="B284C0C55C4C43C5AEC20A4775CB3C7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DC84E4A1F44A49FDB6286D41B254BD97">
    <w:name w:val="DC84E4A1F44A49FDB6286D41B254BD97"/>
  </w:style>
  <w:style w:type="paragraph" w:customStyle="1" w:styleId="C8F734FA2AA948229E558B0E86F119EB">
    <w:name w:val="C8F734FA2AA948229E558B0E86F119EB"/>
  </w:style>
  <w:style w:type="character" w:customStyle="1" w:styleId="Heading2Char">
    <w:name w:val="Heading 2 Char"/>
    <w:basedOn w:val="DefaultParagraphFont"/>
    <w:link w:val="Heading2"/>
    <w:uiPriority w:val="9"/>
    <w:rsid w:val="00F74E45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812FFEB2E6354688BE6B317F2EA7340F">
    <w:name w:val="812FFEB2E6354688BE6B317F2EA734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{A3AE1240-2BB8-4811-8A36-284B664B7640}tf00546271_win32</Template>
  <TotalTime>0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2022-04-10T17:25:00Z</dcterms:created>
  <dcterms:modified xsi:type="dcterms:W3CDTF">2022-04-10T17:54:00Z</dcterms:modified>
</cp:coreProperties>
</file>